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922EA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采购订单</w:t>
      </w:r>
    </w:p>
    <w:p w14:paraId="7FBDDC75">
      <w:p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需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货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方：深圳市优尼肯电子有限公司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供 货 方：</w:t>
      </w:r>
    </w:p>
    <w:p w14:paraId="023DEE80">
      <w:p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联 系 人：</w:t>
      </w:r>
      <w:r>
        <w:rPr>
          <w:rFonts w:hint="eastAsia" w:ascii="黑体" w:hAnsi="黑体" w:cs="黑体"/>
          <w:b w:val="0"/>
          <w:bCs w:val="0"/>
          <w:sz w:val="24"/>
          <w:szCs w:val="24"/>
          <w:lang w:val="en-US" w:eastAsia="zh-CN"/>
        </w:rPr>
        <w:t>金征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联 系 人：</w:t>
      </w:r>
    </w:p>
    <w:p w14:paraId="13EADA85">
      <w:p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微信    ：18923729010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                 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联系电话：</w:t>
      </w:r>
    </w:p>
    <w:p w14:paraId="42B3ADD3">
      <w:pPr>
        <w:spacing w:line="360" w:lineRule="auto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电子邮箱：joy@unicornsemi.com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   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>QQ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：</w:t>
      </w:r>
    </w:p>
    <w:p w14:paraId="55B4C52B">
      <w:pPr>
        <w:spacing w:line="360" w:lineRule="auto"/>
        <w:jc w:val="left"/>
        <w:rPr>
          <w:rFonts w:hint="default" w:ascii="黑体" w:hAnsi="黑体" w:eastAsia="黑体" w:cs="黑体"/>
          <w:b w:val="0"/>
          <w:bCs w:val="0"/>
          <w:sz w:val="24"/>
          <w:szCs w:val="24"/>
          <w:u w:val="none" w:color="auto"/>
          <w:lang w:val="en-US" w:eastAsia="ko-KR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 w:color="auto"/>
          <w:lang w:val="en-US" w:eastAsia="zh-CN"/>
        </w:rPr>
        <w:t xml:space="preserve">订单编号：UNI-202501033                      </w:t>
      </w:r>
    </w:p>
    <w:tbl>
      <w:tblPr>
        <w:tblStyle w:val="5"/>
        <w:tblpPr w:leftFromText="180" w:rightFromText="180" w:vertAnchor="text" w:horzAnchor="page" w:tblpX="885" w:tblpY="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590"/>
        <w:gridCol w:w="1666"/>
        <w:gridCol w:w="938"/>
        <w:gridCol w:w="861"/>
        <w:gridCol w:w="1155"/>
        <w:gridCol w:w="1330"/>
        <w:gridCol w:w="1156"/>
      </w:tblGrid>
      <w:tr w14:paraId="524B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1FBE34B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序号</w:t>
            </w:r>
          </w:p>
        </w:tc>
        <w:tc>
          <w:tcPr>
            <w:tcW w:w="1590" w:type="dxa"/>
            <w:noWrap w:val="0"/>
            <w:vAlign w:val="center"/>
          </w:tcPr>
          <w:p w14:paraId="4ADB898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1666" w:type="dxa"/>
            <w:noWrap w:val="0"/>
            <w:vAlign w:val="center"/>
          </w:tcPr>
          <w:p w14:paraId="4E64B16E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产品型号</w:t>
            </w:r>
          </w:p>
        </w:tc>
        <w:tc>
          <w:tcPr>
            <w:tcW w:w="938" w:type="dxa"/>
            <w:noWrap w:val="0"/>
            <w:vAlign w:val="center"/>
          </w:tcPr>
          <w:p w14:paraId="4DB40AAC">
            <w:pPr>
              <w:spacing w:line="360" w:lineRule="auto"/>
              <w:jc w:val="center"/>
              <w:rPr>
                <w:rFonts w:hint="default" w:ascii="黑体" w:hAnsi="黑体" w:eastAsia="Malgun Gothic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ko-K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数量</w:t>
            </w:r>
            <w:r>
              <w:rPr>
                <w:rFonts w:hint="eastAsia" w:ascii="黑体" w:hAnsi="黑体" w:eastAsia="Malgun Gothic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ko-KR"/>
              </w:rPr>
              <w:t>(PCS)</w:t>
            </w:r>
          </w:p>
        </w:tc>
        <w:tc>
          <w:tcPr>
            <w:tcW w:w="861" w:type="dxa"/>
            <w:noWrap w:val="0"/>
            <w:vAlign w:val="center"/>
          </w:tcPr>
          <w:p w14:paraId="33F6921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单价/元</w:t>
            </w:r>
          </w:p>
        </w:tc>
        <w:tc>
          <w:tcPr>
            <w:tcW w:w="1155" w:type="dxa"/>
            <w:noWrap w:val="0"/>
            <w:vAlign w:val="center"/>
          </w:tcPr>
          <w:p w14:paraId="01D0C92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金额/元</w:t>
            </w:r>
          </w:p>
        </w:tc>
        <w:tc>
          <w:tcPr>
            <w:tcW w:w="1330" w:type="dxa"/>
            <w:noWrap w:val="0"/>
            <w:vAlign w:val="center"/>
          </w:tcPr>
          <w:p w14:paraId="5FF44BE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需货日期</w:t>
            </w:r>
          </w:p>
        </w:tc>
        <w:tc>
          <w:tcPr>
            <w:tcW w:w="1156" w:type="dxa"/>
            <w:noWrap w:val="0"/>
            <w:vAlign w:val="center"/>
          </w:tcPr>
          <w:p w14:paraId="065DA0F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>备注</w:t>
            </w:r>
          </w:p>
        </w:tc>
      </w:tr>
      <w:tr w14:paraId="7153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2751ACB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</w:t>
            </w:r>
          </w:p>
        </w:tc>
        <w:tc>
          <w:tcPr>
            <w:tcW w:w="1590" w:type="dxa"/>
            <w:noWrap w:val="0"/>
            <w:vAlign w:val="center"/>
          </w:tcPr>
          <w:p w14:paraId="248422F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5CBC392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69CC351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50C50E0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8FF9572">
            <w:pPr>
              <w:spacing w:line="360" w:lineRule="auto"/>
              <w:jc w:val="center"/>
              <w:rPr>
                <w:rFonts w:hint="eastAsia" w:ascii="黑体" w:hAnsi="黑体" w:eastAsia="Malgun Gothic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ko-KR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33065D79">
            <w:pPr>
              <w:spacing w:line="360" w:lineRule="auto"/>
              <w:jc w:val="center"/>
              <w:rPr>
                <w:rFonts w:hint="default" w:ascii="黑体" w:hAnsi="黑体" w:eastAsia="Malgun Gothic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ko-KR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652C015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098A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2CFB87C6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2</w:t>
            </w:r>
          </w:p>
        </w:tc>
        <w:tc>
          <w:tcPr>
            <w:tcW w:w="1590" w:type="dxa"/>
            <w:noWrap w:val="0"/>
            <w:vAlign w:val="center"/>
          </w:tcPr>
          <w:p w14:paraId="77BB604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114E543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1431362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78200BC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006717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0703EFEF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17A56DE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492C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4BF8B29A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3</w:t>
            </w:r>
          </w:p>
        </w:tc>
        <w:tc>
          <w:tcPr>
            <w:tcW w:w="1590" w:type="dxa"/>
            <w:noWrap w:val="0"/>
            <w:vAlign w:val="center"/>
          </w:tcPr>
          <w:p w14:paraId="5919027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1D64FC9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4EE77E2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4148E56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FD943A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45F8BA5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477658A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13C5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5EE3195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4</w:t>
            </w:r>
          </w:p>
        </w:tc>
        <w:tc>
          <w:tcPr>
            <w:tcW w:w="1590" w:type="dxa"/>
            <w:noWrap w:val="0"/>
            <w:vAlign w:val="center"/>
          </w:tcPr>
          <w:p w14:paraId="3243E9B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3734C1D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496DB409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5DAE296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1A03B4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7924DDF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453C33F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49FDF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3AAE6C4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5</w:t>
            </w:r>
          </w:p>
        </w:tc>
        <w:tc>
          <w:tcPr>
            <w:tcW w:w="1590" w:type="dxa"/>
            <w:noWrap w:val="0"/>
            <w:vAlign w:val="center"/>
          </w:tcPr>
          <w:p w14:paraId="2BE4C20E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4228F97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3F8C151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7116CBF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1CADD9C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4B048CC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5C9EA0C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5249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637F280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6</w:t>
            </w:r>
          </w:p>
        </w:tc>
        <w:tc>
          <w:tcPr>
            <w:tcW w:w="1590" w:type="dxa"/>
            <w:noWrap w:val="0"/>
            <w:vAlign w:val="center"/>
          </w:tcPr>
          <w:p w14:paraId="4E9D6D1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E86AB1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25B219F9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44BC597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7804D2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34CEE1EF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33A3B65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6C21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129568D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7</w:t>
            </w:r>
          </w:p>
        </w:tc>
        <w:tc>
          <w:tcPr>
            <w:tcW w:w="1590" w:type="dxa"/>
            <w:noWrap w:val="0"/>
            <w:vAlign w:val="center"/>
          </w:tcPr>
          <w:p w14:paraId="05E69C1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2BF6C7A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07C77FE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7183CE0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322A6FD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200B246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0803742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7EBF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7194570B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8</w:t>
            </w:r>
          </w:p>
        </w:tc>
        <w:tc>
          <w:tcPr>
            <w:tcW w:w="1590" w:type="dxa"/>
            <w:noWrap w:val="0"/>
            <w:vAlign w:val="center"/>
          </w:tcPr>
          <w:p w14:paraId="36CD38D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D0435E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28C373F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2033CFE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7AA9CF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5C60ED4E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05770AB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380C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6578BBE6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9</w:t>
            </w:r>
          </w:p>
        </w:tc>
        <w:tc>
          <w:tcPr>
            <w:tcW w:w="1590" w:type="dxa"/>
            <w:noWrap w:val="0"/>
            <w:vAlign w:val="center"/>
          </w:tcPr>
          <w:p w14:paraId="5A30C44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1F8E369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42CE7BC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0A1B627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8FD92B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60B8CC3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6BC5E68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550A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558A9617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10</w:t>
            </w:r>
          </w:p>
        </w:tc>
        <w:tc>
          <w:tcPr>
            <w:tcW w:w="1590" w:type="dxa"/>
            <w:noWrap w:val="0"/>
            <w:vAlign w:val="center"/>
          </w:tcPr>
          <w:p w14:paraId="492BA7A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6AC023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370EFC3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22B1F44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BFF81A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25AA451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6B7992E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18F3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3D2CBBDC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11</w:t>
            </w:r>
          </w:p>
        </w:tc>
        <w:tc>
          <w:tcPr>
            <w:tcW w:w="1590" w:type="dxa"/>
            <w:noWrap w:val="0"/>
            <w:vAlign w:val="center"/>
          </w:tcPr>
          <w:p w14:paraId="0E3E2ED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4AAB4ED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74BD228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2B2A358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1A0A284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74D31E58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019C43F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3257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1A267E7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12</w:t>
            </w:r>
          </w:p>
        </w:tc>
        <w:tc>
          <w:tcPr>
            <w:tcW w:w="1590" w:type="dxa"/>
            <w:noWrap w:val="0"/>
            <w:vAlign w:val="center"/>
          </w:tcPr>
          <w:p w14:paraId="1FC0ECA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674D2C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16D341D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71D3E27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FAEFFCF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4684F72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7F48062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6D7F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091B237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13</w:t>
            </w:r>
          </w:p>
        </w:tc>
        <w:tc>
          <w:tcPr>
            <w:tcW w:w="1590" w:type="dxa"/>
            <w:noWrap w:val="0"/>
            <w:vAlign w:val="center"/>
          </w:tcPr>
          <w:p w14:paraId="28C631A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446910D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12FABDF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26820D8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F9F767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67D5BA6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1754A62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  <w:tr w14:paraId="04AD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noWrap w:val="0"/>
            <w:vAlign w:val="center"/>
          </w:tcPr>
          <w:p w14:paraId="7DC41429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u w:val="none" w:color="auto"/>
                <w:vertAlign w:val="baseline"/>
                <w:lang w:val="en-US" w:eastAsia="zh-CN"/>
              </w:rPr>
              <w:t>14</w:t>
            </w:r>
          </w:p>
        </w:tc>
        <w:tc>
          <w:tcPr>
            <w:tcW w:w="1590" w:type="dxa"/>
            <w:noWrap w:val="0"/>
            <w:vAlign w:val="center"/>
          </w:tcPr>
          <w:p w14:paraId="27D04D3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D430A1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noWrap w:val="0"/>
            <w:vAlign w:val="center"/>
          </w:tcPr>
          <w:p w14:paraId="4441E3FA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861" w:type="dxa"/>
            <w:noWrap w:val="0"/>
            <w:vAlign w:val="center"/>
          </w:tcPr>
          <w:p w14:paraId="2EBBA8F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87202C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noWrap w:val="0"/>
            <w:vAlign w:val="center"/>
          </w:tcPr>
          <w:p w14:paraId="22D7370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  <w:tc>
          <w:tcPr>
            <w:tcW w:w="1156" w:type="dxa"/>
            <w:noWrap w:val="0"/>
            <w:vAlign w:val="center"/>
          </w:tcPr>
          <w:p w14:paraId="5A82279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pPr>
          </w:p>
        </w:tc>
      </w:tr>
    </w:tbl>
    <w:p w14:paraId="78410A1E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6304807B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08522F6B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79CCFCD5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5DA102F9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60EEED9E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4A971121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4CAE5072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71E9FB22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56487525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6A560E0C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25B5FCD7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37B6D5E4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52002A83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19C5E49F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4DF4E655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2BD1B223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3DCDDD91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3A598A81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34B26AC1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</w:p>
    <w:p w14:paraId="7D6B2DA2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备注：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应确保质量、交货期，接到本订单，请尽速确认，并回复本公司。</w:t>
      </w:r>
    </w:p>
    <w:p w14:paraId="46FEB246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 2.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经确认而逾期交货者，本公司有权取消订单。</w:t>
      </w:r>
    </w:p>
    <w:p w14:paraId="456A604F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 3.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订单号码，请务必注明于送货单及发票等资料上。</w:t>
      </w:r>
    </w:p>
    <w:p w14:paraId="43DA6531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 4.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供方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按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购单内容规定（交期、质量、数量）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，若要延期交货应提前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1个工作日告知需方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。</w:t>
      </w:r>
    </w:p>
    <w:p w14:paraId="6F2E0E3C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     5.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如有任何问题，请与本公司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相关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人员洽询。</w:t>
      </w:r>
    </w:p>
    <w:p w14:paraId="7B0E0115">
      <w:pPr>
        <w:numPr>
          <w:ilvl w:val="0"/>
          <w:numId w:val="0"/>
        </w:numPr>
        <w:spacing w:line="400" w:lineRule="exact"/>
        <w:ind w:leftChars="0"/>
        <w:textAlignment w:val="baseline"/>
        <w:rPr>
          <w:rFonts w:hint="eastAsia"/>
          <w:szCs w:val="21"/>
        </w:rPr>
      </w:pPr>
    </w:p>
    <w:p w14:paraId="35353F77">
      <w:pPr>
        <w:spacing w:line="360" w:lineRule="auto"/>
        <w:jc w:val="left"/>
        <w:rPr>
          <w:rFonts w:hint="eastAsia" w:ascii="黑体" w:hAnsi="黑体" w:eastAsia="Malgun Gothic" w:cs="黑体"/>
          <w:b w:val="0"/>
          <w:bCs w:val="0"/>
          <w:sz w:val="24"/>
          <w:szCs w:val="24"/>
          <w:u w:val="single" w:color="auto"/>
          <w:lang w:val="en-US" w:eastAsia="ko-KR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下单日期：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   交货日期：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</w:t>
      </w:r>
    </w:p>
    <w:p w14:paraId="3393630F">
      <w:pPr>
        <w:spacing w:line="360" w:lineRule="auto"/>
        <w:jc w:val="left"/>
        <w:rPr>
          <w:rFonts w:hint="eastAsia" w:eastAsia="宋体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需货方（签字）：</w:t>
      </w:r>
      <w:r>
        <w:rPr>
          <w:rFonts w:hint="eastAsia" w:ascii="黑体" w:hAnsi="黑体" w:eastAsia="Malgun Gothic" w:cs="黑体"/>
          <w:b w:val="0"/>
          <w:bCs w:val="0"/>
          <w:sz w:val="24"/>
          <w:szCs w:val="24"/>
          <w:lang w:val="en-US" w:eastAsia="ko-KR"/>
        </w:rPr>
        <w:t xml:space="preserve">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        供货方（签字）：</w:t>
      </w:r>
    </w:p>
    <w:sectPr>
      <w:headerReference r:id="rId5" w:type="default"/>
      <w:footerReference r:id="rId6" w:type="default"/>
      <w:footerReference r:id="rId7" w:type="even"/>
      <w:pgSz w:w="11907" w:h="16834"/>
      <w:pgMar w:top="720" w:right="720" w:bottom="720" w:left="720" w:header="851" w:footer="992" w:gutter="0"/>
      <w:pgNumType w:fmt="numberInDash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41662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AD72E"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>
      <w:fldChar w:fldCharType="begin"/>
    </w:r>
    <w:r>
      <w:rPr>
        <w:rStyle w:val="7"/>
      </w:rPr>
      <w:instrText xml:space="preserve">Page</w:instrText>
    </w:r>
    <w:r>
      <w:fldChar w:fldCharType="separate"/>
    </w:r>
    <w:r>
      <w:rPr>
        <w:rStyle w:val="7"/>
      </w:rPr>
      <w:t>- 1 -</w:t>
    </w:r>
    <w:r>
      <w:fldChar w:fldCharType="end"/>
    </w:r>
  </w:p>
  <w:p w14:paraId="4CFD95EE">
    <w:pPr>
      <w:pStyle w:val="2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15BD">
    <w:pPr>
      <w:pStyle w:val="3"/>
      <w:tabs>
        <w:tab w:val="clear" w:pos="4153"/>
        <w:tab w:val="clear" w:pos="8307"/>
      </w:tabs>
      <w:jc w:val="center"/>
      <w:rPr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F227F"/>
    <w:rsid w:val="04FD1ABF"/>
    <w:rsid w:val="090F576C"/>
    <w:rsid w:val="0D0230E3"/>
    <w:rsid w:val="0FCD487B"/>
    <w:rsid w:val="11C101AE"/>
    <w:rsid w:val="12386EF3"/>
    <w:rsid w:val="13A85E50"/>
    <w:rsid w:val="14457A7C"/>
    <w:rsid w:val="14566D98"/>
    <w:rsid w:val="14CB3DD9"/>
    <w:rsid w:val="18CC70A8"/>
    <w:rsid w:val="19004393"/>
    <w:rsid w:val="1BEE7EDE"/>
    <w:rsid w:val="1E6D287C"/>
    <w:rsid w:val="1EDB762C"/>
    <w:rsid w:val="1F617814"/>
    <w:rsid w:val="1FB44D91"/>
    <w:rsid w:val="202B3AD6"/>
    <w:rsid w:val="26867B60"/>
    <w:rsid w:val="26F30F76"/>
    <w:rsid w:val="290500B4"/>
    <w:rsid w:val="2D4F12E5"/>
    <w:rsid w:val="2D6A01DB"/>
    <w:rsid w:val="2FB14A29"/>
    <w:rsid w:val="3227669B"/>
    <w:rsid w:val="340D03F4"/>
    <w:rsid w:val="343F227F"/>
    <w:rsid w:val="355A0B35"/>
    <w:rsid w:val="37927B1C"/>
    <w:rsid w:val="39C96289"/>
    <w:rsid w:val="3ADE224E"/>
    <w:rsid w:val="3CDF116D"/>
    <w:rsid w:val="3D351B7B"/>
    <w:rsid w:val="3D4C5F1D"/>
    <w:rsid w:val="41FF6CEC"/>
    <w:rsid w:val="4409502C"/>
    <w:rsid w:val="45FD1795"/>
    <w:rsid w:val="45FD4563"/>
    <w:rsid w:val="463333B8"/>
    <w:rsid w:val="49B83F7E"/>
    <w:rsid w:val="4AD25D50"/>
    <w:rsid w:val="4C1A4723"/>
    <w:rsid w:val="51384450"/>
    <w:rsid w:val="52077FA0"/>
    <w:rsid w:val="56C85EC1"/>
    <w:rsid w:val="5E3D49CC"/>
    <w:rsid w:val="5F105C3D"/>
    <w:rsid w:val="63A948B2"/>
    <w:rsid w:val="647E77BF"/>
    <w:rsid w:val="685427BA"/>
    <w:rsid w:val="6CD7423E"/>
    <w:rsid w:val="6F1C7C5A"/>
    <w:rsid w:val="6F2F69C4"/>
    <w:rsid w:val="6F730668"/>
    <w:rsid w:val="70427A3C"/>
    <w:rsid w:val="76F507BA"/>
    <w:rsid w:val="7A635363"/>
    <w:rsid w:val="7C4C347A"/>
    <w:rsid w:val="7D1B284D"/>
    <w:rsid w:val="7D23702C"/>
    <w:rsid w:val="7E3546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table" w:styleId="5">
    <w:name w:val="Table Grid"/>
    <w:basedOn w:val="4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\AppData\Roaming\kingsoft\office6\templates\download\d7ec325d-5db5-4e23-9804-54acf28aa584\&#37319;&#36141;&#35746;&#21333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采购订单模板.doc.docx</Template>
  <Pages>1</Pages>
  <Words>261</Words>
  <Characters>311</Characters>
  <Lines>0</Lines>
  <Paragraphs>0</Paragraphs>
  <TotalTime>6</TotalTime>
  <ScaleCrop>false</ScaleCrop>
  <LinksUpToDate>false</LinksUpToDate>
  <CharactersWithSpaces>544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2025-01-21T06:16:00Z</dcterms:created>
  <dc:creator>野人时代</dc:creator>
  <cp:lastModifiedBy>野人时代</cp:lastModifiedBy>
  <dcterms:modified xsi:type="dcterms:W3CDTF">2026-04-24T06:42:00Z</dcterms:modified>
  <dc:title>2008年6月生产质量分析报告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v1.0_mb_5UnKWLW0F/6vtyF0ukcr/w==</vt:lpwstr>
  </property>
  <property fmtid="{D5CDD505-2E9C-101B-9397-08002B2CF9AE}" pid="4" name="ICV">
    <vt:lpwstr>EADCA6D23FFB4BBD97791D56D541F400_11</vt:lpwstr>
  </property>
  <property fmtid="{D5CDD505-2E9C-101B-9397-08002B2CF9AE}" pid="5" name="KSOTemplateDocerSaveRecord">
    <vt:lpwstr>eyJoZGlkIjoiYjZjYjlmZmQ0ODVjYzFjNjJjNTY4NGE3MGI2Nzg5MjkiLCJ1c2VySWQiOiI0Mjk1MDk3NjAifQ==</vt:lpwstr>
  </property>
</Properties>
</file>